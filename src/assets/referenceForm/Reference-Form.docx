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 Form</w:t>
      </w:r>
    </w:p>
    <w:p>
      <w:pPr>
        <w:pStyle w:val="Normal"/>
        <w:rPr/>
      </w:pPr>
      <w:r>
        <w:rPr/>
        <w:t>Please complete all relevant sections. Use additional pages if required.</w:t>
        <w:br/>
      </w:r>
    </w:p>
    <w:p>
      <w:pPr>
        <w:pStyle w:val="Heading2"/>
        <w:rPr/>
      </w:pPr>
      <w:r>
        <w:rPr/>
        <w:t>1. Candidate &amp; Referee Details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Referee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{refereeName}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Candidate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{candidate.fullName}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Start 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{startDate}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End 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{endDate}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Position Held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{positionHeld}</w:t>
            </w:r>
          </w:p>
        </w:tc>
      </w:tr>
    </w:tbl>
    <w:p>
      <w:pPr>
        <w:pStyle w:val="Heading2"/>
        <w:rPr/>
      </w:pPr>
      <w:r>
        <w:rPr/>
        <w:t>2. Clinical Skills Assessment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Competency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Delivery of basic nursing care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{basicNursingCare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 basicNursingCare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Ability to carry out clinical skills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{clinicalSkills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{clinicalSkills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Drug administration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{drugAdministration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{drugAdministration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Assess patient's needs and prioritise care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{assessPatientNeeds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{assessPatientNeeds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Patient records and records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{patientRecords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{patientRecords == 'No' ? '☑' : '☐'}</w:t>
            </w:r>
          </w:p>
        </w:tc>
      </w:tr>
    </w:tbl>
    <w:p>
      <w:pPr>
        <w:pStyle w:val="Heading2"/>
        <w:rPr/>
      </w:pPr>
      <w:r>
        <w:rPr/>
        <w:t>3. Professional Attributes</w:t>
      </w:r>
    </w:p>
    <w:tbl>
      <w:tblPr>
        <w:tblStyle w:val="TableGrid"/>
        <w:tblW w:w="87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1515"/>
        <w:gridCol w:w="1440"/>
        <w:gridCol w:w="1440"/>
        <w:gridCol w:w="1441"/>
        <w:gridCol w:w="1440"/>
        <w:gridCol w:w="1441"/>
      </w:tblGrid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Attribute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Excellent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Good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Average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Poor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N/A</w:t>
            </w:r>
          </w:p>
        </w:tc>
      </w:tr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Attitude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ttitude == 'Excellent'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ttitude == 'Good'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ttitude == 'Average'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ttitude == 'Poor'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ttitude == 'N/A' ? '☑' : '☐'}</w:t>
            </w:r>
          </w:p>
        </w:tc>
      </w:tr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Reliability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{reliability == 'Excellent'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{reliability == 'Good'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{reliability == 'Average'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{reliability== 'Poor'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{reliability== 'N/A' ? '☑' : '☐'}</w:t>
            </w:r>
          </w:p>
        </w:tc>
      </w:tr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Time Keeping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{timeKeeping == 'Excellent'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{timeKeeping == 'Good'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{timeKeeping == 'Average'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{timeKeeping == 'Poor'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{timeKeeping== 'N/A' ? '☑' : '☐'}</w:t>
            </w:r>
          </w:p>
        </w:tc>
      </w:tr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Supervisory Skills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{supervisorySkills == 'Excellent'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{supervisorySkills == 'Good'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{supervisorySkills == 'Average'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{supervisorySkills == 'Poor'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{supervisorySkills == 'N/A' ? '☑' : '☐'}</w:t>
            </w:r>
          </w:p>
        </w:tc>
      </w:tr>
      <w:tr>
        <w:trPr/>
        <w:tc>
          <w:tcPr>
            <w:tcW w:w="151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Organisational Ability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" w:cs="Mangal"/>
                <w:kern w:val="0"/>
                <w:sz w:val="22"/>
                <w:szCs w:val="22"/>
                <w:u w:val="none"/>
                <w:lang w:val="en-US" w:eastAsia="en-US" w:bidi="ar-SA"/>
              </w:rPr>
              <w:t>organisationalAbility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'Excellent'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{organisationalAbility == 'Good'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{organisationalAbility == 'Average' ? '☑' : '☐'}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{organisationalAbility == 'Poor' ? '☑' : '☐'}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{organisationalAbility == 'N/A' ? '☑' : '☐'}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4. Knowledge &amp; Competence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Area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Yes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Basic understanding of diseases &amp; conditions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basicDiseasesUnderstanding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basicDiseasesUnderstanding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Demonstrates knowledge of clinical procedures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clinicalProceduresKnowledge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clinicalProceduresKnowledge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'No' ? '☑' : '☐'}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Able to recognise own limitations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recogniseOwnLimitations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'Yes' ? '☑' : '☐'}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/>
              <w:t>recogniseOwnLimitations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 xml:space="preserve"> == 'No' ? '☑' : '☐'}</w:t>
            </w:r>
          </w:p>
        </w:tc>
      </w:tr>
    </w:tbl>
    <w:p>
      <w:pPr>
        <w:pStyle w:val="Heading2"/>
        <w:rPr/>
      </w:pPr>
      <w:r>
        <w:rPr/>
        <w:t>5. Employment &amp; Conduct</w:t>
      </w:r>
    </w:p>
    <w:p>
      <w:pPr>
        <w:pStyle w:val="Normal"/>
        <w:rPr/>
      </w:pPr>
      <w:r>
        <w:rPr/>
        <w:t>Sickness / absence record:</w:t>
      </w:r>
    </w:p>
    <w:p>
      <w:pPr>
        <w:pStyle w:val="Normal"/>
        <w:rPr/>
      </w:pPr>
      <w:r>
        <w:rPr/>
        <w:t>{sicknessAbsenceRecord}</w:t>
      </w:r>
    </w:p>
    <w:p>
      <w:pPr>
        <w:pStyle w:val="Normal"/>
        <w:rPr/>
      </w:pPr>
      <w:r>
        <w:rPr/>
        <w:t>Has the candidate been involved in any serious incidents or disciplinary meetings? If yes, provide details:</w:t>
      </w:r>
    </w:p>
    <w:p>
      <w:pPr>
        <w:pStyle w:val="Normal"/>
        <w:rPr/>
      </w:pPr>
      <w:r>
        <w:rPr/>
        <w:t>{disciplinaryIncidentsDetails}</w:t>
      </w:r>
    </w:p>
    <w:p>
      <w:pPr>
        <w:pStyle w:val="Normal"/>
        <w:rPr/>
      </w:pPr>
      <w:r>
        <w:rPr/>
        <w:t>Would you be happy to re-employ the candidate? If no, provide details:</w:t>
      </w:r>
    </w:p>
    <w:p>
      <w:pPr>
        <w:pStyle w:val="Normal"/>
        <w:rPr/>
      </w:pPr>
      <w:r>
        <w:rPr/>
        <w:t>{wouldReemploy}, {reemployDetails}</w:t>
      </w:r>
    </w:p>
    <w:p>
      <w:pPr>
        <w:pStyle w:val="Normal"/>
        <w:rPr/>
      </w:pPr>
      <w:r>
        <w:rPr/>
        <w:t>Are there any concerns regarding the candidate’s fitness to practise in a clinical setting? If yes, provide details:</w:t>
      </w:r>
    </w:p>
    <w:p>
      <w:pPr>
        <w:pStyle w:val="Normal"/>
        <w:rPr/>
      </w:pPr>
      <w:r>
        <w:rPr/>
        <w:t>{fitnessToPractiseConcerns}, {fitnessToPractiseDetails}</w:t>
      </w:r>
    </w:p>
    <w:p>
      <w:pPr>
        <w:pStyle w:val="Normal"/>
        <w:rPr/>
      </w:pPr>
      <w:r>
        <w:rPr/>
        <w:t>Any further information (strengths, development needs, training requirements):</w:t>
      </w:r>
    </w:p>
    <w:p>
      <w:pPr>
        <w:pStyle w:val="Normal"/>
        <w:rPr/>
      </w:pPr>
      <w:r>
        <w:rPr/>
        <w:t>__________________________________________________________________________________________</w:t>
      </w:r>
    </w:p>
    <w:p>
      <w:pPr>
        <w:pStyle w:val="Normal"/>
        <w:rPr/>
      </w:pPr>
      <w:r>
        <w:rPr/>
        <w:t>__________________________________________________________________________________________</w:t>
      </w:r>
    </w:p>
    <w:p>
      <w:pPr>
        <w:pStyle w:val="Heading2"/>
        <w:rPr/>
      </w:pPr>
      <w:r>
        <w:rPr/>
        <w:t>6. Appraisal &amp; Revalidation Statement</w:t>
      </w:r>
    </w:p>
    <w:p>
      <w:pPr>
        <w:pStyle w:val="Normal"/>
        <w:rPr/>
      </w:pPr>
      <w:r>
        <w:rPr/>
        <w:t>I give permission for this reference report to be used for the appraisal and revalidation of the named candidate.</w:t>
      </w:r>
    </w:p>
    <w:p>
      <w:pPr>
        <w:pStyle w:val="Normal"/>
        <w:rPr/>
      </w:pPr>
      <w:r>
        <w:rPr/>
        <w:t xml:space="preserve">☐ </w:t>
      </w:r>
      <w:r>
        <w:rPr/>
        <w:t>Yes    ☐ No</w:t>
      </w:r>
    </w:p>
    <w:p>
      <w:pPr>
        <w:pStyle w:val="Heading2"/>
        <w:rPr/>
      </w:pPr>
      <w:r>
        <w:rPr/>
        <w:t>7. Referee &amp; Organisation Details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Referee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{refereeName}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Email Address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{refereeEmail}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Contact Number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{refereeContactNumber}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{%signature}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Date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{submittedAt}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Organisation Name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{organisationName}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Organisation Address / Contact Number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" w:cs="Mang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{organisationAddress} / {</w:t>
            </w:r>
            <w:r>
              <w:rPr/>
              <w:t>refereeContactNumber</w:t>
            </w:r>
            <w:r>
              <w:rPr>
                <w:rFonts w:eastAsia="" w:cs="Mangal"/>
                <w:kern w:val="0"/>
                <w:sz w:val="22"/>
                <w:szCs w:val="22"/>
                <w:lang w:val="en-US" w:eastAsia="en-US" w:bidi="ar-SA"/>
              </w:rPr>
              <w:t>}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021" w:gutter="0" w:header="709" w:top="3402" w:footer="0" w:bottom="31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12700</wp:posOffset>
          </wp:positionH>
          <wp:positionV relativeFrom="paragraph">
            <wp:posOffset>-436880</wp:posOffset>
          </wp:positionV>
          <wp:extent cx="7550150" cy="10665460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0150" cy="10665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0"/>
      <w:lang w:val="en-IN" w:eastAsia="en-US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9cc"/>
    <w:pPr>
      <w:keepNext w:val="true"/>
      <w:keepLines/>
      <w:spacing w:lineRule="auto" w:line="276"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kern w:val="0"/>
      <w:sz w:val="26"/>
      <w:szCs w:val="26"/>
      <w:lang w:val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309a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09ad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3339cc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kern w:val="0"/>
      <w:sz w:val="26"/>
      <w:szCs w:val="26"/>
      <w:lang w:val="en-US" w:bidi="ar-SA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309ad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3208e5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paragraph" w:styleId="ListParagraph">
    <w:name w:val="List Paragraph"/>
    <w:basedOn w:val="Normal"/>
    <w:uiPriority w:val="34"/>
    <w:qFormat/>
    <w:rsid w:val="007a15d1"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339cc"/>
    <w:pPr>
      <w:spacing w:after="0" w:line="240" w:lineRule="auto"/>
    </w:pPr>
    <w:rPr>
      <w:rFonts w:eastAsiaTheme="minorEastAsia"/>
      <w:szCs w:val="22"/>
      <w:lang w:val="en-US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Yesdoc</Template>
  <TotalTime>70</TotalTime>
  <Application>LibreOffice/26.2.4.2$MacOSX_AARCH64 LibreOffice_project/0229ac93fcf0d7cbc6376066c6f35021cef002dc</Application>
  <AppVersion>15.0000</AppVersion>
  <Pages>3</Pages>
  <Words>515</Words>
  <Characters>3159</Characters>
  <CharactersWithSpaces>3566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2024-06-28T11:23:00Z</dcterms:created>
  <dc:creator>Jainam Jain</dc:creator>
  <dc:description/>
  <dc:language>en-IN</dc:language>
  <cp:lastModifiedBy/>
  <dcterms:modified xsi:type="dcterms:W3CDTF">2026-09-07T22:22:40Z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5a7bf096-1518-4f03-b980-eabc4a0d699a</vt:lpwstr>
  </property>
</Properties>
</file>